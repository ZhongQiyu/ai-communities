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5"/>
        <w:tblpPr w:leftFromText="180" w:rightFromText="180" w:vertAnchor="page" w:horzAnchor="page" w:tblpX="751" w:tblpY="1818"/>
        <w:tblOverlap w:val="never"/>
        <w:tblW w:w="10636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5"/>
        <w:gridCol w:w="1172"/>
        <w:gridCol w:w="1362"/>
        <w:gridCol w:w="1207"/>
        <w:gridCol w:w="1019"/>
        <w:gridCol w:w="1597"/>
        <w:gridCol w:w="1430"/>
        <w:gridCol w:w="885"/>
        <w:gridCol w:w="1489"/>
      </w:tblGrid>
      <w:tr w:rsidR="008E7D03" w14:paraId="6096EAD2" w14:textId="77777777">
        <w:trPr>
          <w:trHeight w:val="480"/>
        </w:trPr>
        <w:tc>
          <w:tcPr>
            <w:tcW w:w="475" w:type="dxa"/>
            <w:vMerge w:val="restart"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5DD05B3F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基</w:t>
            </w:r>
          </w:p>
          <w:p w14:paraId="1D495DB3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本</w:t>
            </w:r>
          </w:p>
          <w:p w14:paraId="229C5F64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信</w:t>
            </w:r>
          </w:p>
          <w:p w14:paraId="64043E1E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息</w:t>
            </w: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11CFE6FC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姓   名</w:t>
            </w:r>
          </w:p>
        </w:tc>
        <w:tc>
          <w:tcPr>
            <w:tcW w:w="1362" w:type="dxa"/>
            <w:tcBorders>
              <w:tl2br w:val="nil"/>
              <w:tr2bl w:val="nil"/>
            </w:tcBorders>
            <w:vAlign w:val="center"/>
          </w:tcPr>
          <w:p w14:paraId="6FDCFC1B" w14:textId="19F68855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钟祺宇</w:t>
            </w:r>
          </w:p>
        </w:tc>
        <w:tc>
          <w:tcPr>
            <w:tcW w:w="1207" w:type="dxa"/>
            <w:tcBorders>
              <w:tl2br w:val="nil"/>
              <w:tr2bl w:val="nil"/>
            </w:tcBorders>
            <w:vAlign w:val="center"/>
          </w:tcPr>
          <w:p w14:paraId="0BC0783F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性 别</w:t>
            </w:r>
          </w:p>
        </w:tc>
        <w:tc>
          <w:tcPr>
            <w:tcW w:w="1019" w:type="dxa"/>
            <w:tcBorders>
              <w:tl2br w:val="nil"/>
              <w:tr2bl w:val="nil"/>
            </w:tcBorders>
            <w:vAlign w:val="center"/>
          </w:tcPr>
          <w:p w14:paraId="71D1B3AB" w14:textId="23D2D8AC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男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vAlign w:val="center"/>
          </w:tcPr>
          <w:p w14:paraId="14E69C76" w14:textId="77777777" w:rsidR="008E7D03" w:rsidRDefault="00000000">
            <w:pPr>
              <w:spacing w:line="240" w:lineRule="exact"/>
              <w:ind w:firstLineChars="100" w:firstLine="200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出生日期</w:t>
            </w:r>
          </w:p>
        </w:tc>
        <w:tc>
          <w:tcPr>
            <w:tcW w:w="2315" w:type="dxa"/>
            <w:gridSpan w:val="2"/>
            <w:tcBorders>
              <w:tl2br w:val="nil"/>
              <w:tr2bl w:val="nil"/>
            </w:tcBorders>
            <w:vAlign w:val="center"/>
          </w:tcPr>
          <w:p w14:paraId="6E0D1F93" w14:textId="27AA9343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999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年1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2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月1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4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日</w:t>
            </w:r>
          </w:p>
        </w:tc>
        <w:tc>
          <w:tcPr>
            <w:tcW w:w="1489" w:type="dxa"/>
            <w:vMerge w:val="restart"/>
            <w:tcBorders>
              <w:tl2br w:val="nil"/>
              <w:tr2bl w:val="nil"/>
            </w:tcBorders>
            <w:vAlign w:val="center"/>
          </w:tcPr>
          <w:p w14:paraId="088139E6" w14:textId="16953ECF" w:rsidR="008E7D03" w:rsidRDefault="0094719E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noProof/>
                <w:color w:val="000000" w:themeColor="text1"/>
                <w:sz w:val="20"/>
                <w:szCs w:val="20"/>
              </w:rPr>
              <w:drawing>
                <wp:anchor distT="0" distB="0" distL="114300" distR="114300" simplePos="0" relativeHeight="251663360" behindDoc="1" locked="0" layoutInCell="1" allowOverlap="1" wp14:anchorId="769747F7" wp14:editId="27C77710">
                  <wp:simplePos x="0" y="0"/>
                  <wp:positionH relativeFrom="column">
                    <wp:posOffset>3810</wp:posOffset>
                  </wp:positionH>
                  <wp:positionV relativeFrom="paragraph">
                    <wp:posOffset>85725</wp:posOffset>
                  </wp:positionV>
                  <wp:extent cx="810000" cy="810000"/>
                  <wp:effectExtent l="0" t="0" r="3175" b="3175"/>
                  <wp:wrapTight wrapText="bothSides">
                    <wp:wrapPolygon edited="0">
                      <wp:start x="0" y="0"/>
                      <wp:lineTo x="0" y="21346"/>
                      <wp:lineTo x="21346" y="21346"/>
                      <wp:lineTo x="21346" y="0"/>
                      <wp:lineTo x="0" y="0"/>
                    </wp:wrapPolygon>
                  </wp:wrapTight>
                  <wp:docPr id="105696231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6962318" name="图片 105696231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0000" cy="81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8E7D03" w14:paraId="0D6A546A" w14:textId="77777777">
        <w:trPr>
          <w:trHeight w:val="480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18BB51F5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6543EB69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民   族</w:t>
            </w:r>
          </w:p>
        </w:tc>
        <w:tc>
          <w:tcPr>
            <w:tcW w:w="1362" w:type="dxa"/>
            <w:tcBorders>
              <w:tl2br w:val="nil"/>
              <w:tr2bl w:val="nil"/>
            </w:tcBorders>
            <w:vAlign w:val="center"/>
          </w:tcPr>
          <w:p w14:paraId="79AAF8F4" w14:textId="0C22733E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汉族</w:t>
            </w:r>
          </w:p>
        </w:tc>
        <w:tc>
          <w:tcPr>
            <w:tcW w:w="1207" w:type="dxa"/>
            <w:tcBorders>
              <w:tl2br w:val="nil"/>
              <w:tr2bl w:val="nil"/>
            </w:tcBorders>
            <w:vAlign w:val="center"/>
          </w:tcPr>
          <w:p w14:paraId="2F1D925E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籍 贯</w:t>
            </w:r>
          </w:p>
        </w:tc>
        <w:tc>
          <w:tcPr>
            <w:tcW w:w="1019" w:type="dxa"/>
            <w:tcBorders>
              <w:tl2br w:val="nil"/>
              <w:tr2bl w:val="nil"/>
            </w:tcBorders>
            <w:vAlign w:val="center"/>
          </w:tcPr>
          <w:p w14:paraId="1C84DF04" w14:textId="7CE98798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广西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vAlign w:val="center"/>
          </w:tcPr>
          <w:p w14:paraId="306C5F24" w14:textId="77777777" w:rsidR="008E7D03" w:rsidRDefault="00000000">
            <w:pPr>
              <w:spacing w:line="240" w:lineRule="exact"/>
              <w:ind w:firstLineChars="100" w:firstLine="200"/>
              <w:jc w:val="left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婚育情况</w:t>
            </w:r>
          </w:p>
        </w:tc>
        <w:tc>
          <w:tcPr>
            <w:tcW w:w="2315" w:type="dxa"/>
            <w:gridSpan w:val="2"/>
            <w:tcBorders>
              <w:tl2br w:val="nil"/>
              <w:tr2bl w:val="nil"/>
            </w:tcBorders>
            <w:vAlign w:val="center"/>
          </w:tcPr>
          <w:p w14:paraId="488AB4E1" w14:textId="390E8BB2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单身</w:t>
            </w:r>
          </w:p>
        </w:tc>
        <w:tc>
          <w:tcPr>
            <w:tcW w:w="1489" w:type="dxa"/>
            <w:vMerge/>
            <w:tcBorders>
              <w:tl2br w:val="nil"/>
              <w:tr2bl w:val="nil"/>
            </w:tcBorders>
            <w:vAlign w:val="center"/>
          </w:tcPr>
          <w:p w14:paraId="0C49FC8D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</w:tr>
      <w:tr w:rsidR="008E7D03" w14:paraId="749BD61C" w14:textId="77777777">
        <w:trPr>
          <w:trHeight w:val="480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433519E9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672FCA59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毕业学校</w:t>
            </w:r>
          </w:p>
        </w:tc>
        <w:tc>
          <w:tcPr>
            <w:tcW w:w="1362" w:type="dxa"/>
            <w:tcBorders>
              <w:tl2br w:val="nil"/>
              <w:tr2bl w:val="nil"/>
            </w:tcBorders>
            <w:vAlign w:val="center"/>
          </w:tcPr>
          <w:p w14:paraId="2F7295D8" w14:textId="7A0423BD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联合学院</w:t>
            </w:r>
          </w:p>
        </w:tc>
        <w:tc>
          <w:tcPr>
            <w:tcW w:w="1207" w:type="dxa"/>
            <w:tcBorders>
              <w:tl2br w:val="nil"/>
              <w:tr2bl w:val="nil"/>
            </w:tcBorders>
            <w:vAlign w:val="center"/>
          </w:tcPr>
          <w:p w14:paraId="59EB4D51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学 历</w:t>
            </w:r>
          </w:p>
        </w:tc>
        <w:tc>
          <w:tcPr>
            <w:tcW w:w="1019" w:type="dxa"/>
            <w:tcBorders>
              <w:tl2br w:val="nil"/>
              <w:tr2bl w:val="nil"/>
            </w:tcBorders>
            <w:vAlign w:val="center"/>
          </w:tcPr>
          <w:p w14:paraId="33021210" w14:textId="7B318272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本科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vAlign w:val="center"/>
          </w:tcPr>
          <w:p w14:paraId="717BD064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专   业</w:t>
            </w:r>
          </w:p>
        </w:tc>
        <w:tc>
          <w:tcPr>
            <w:tcW w:w="2315" w:type="dxa"/>
            <w:gridSpan w:val="2"/>
            <w:tcBorders>
              <w:tl2br w:val="nil"/>
              <w:tr2bl w:val="nil"/>
            </w:tcBorders>
            <w:vAlign w:val="center"/>
          </w:tcPr>
          <w:p w14:paraId="35F691B4" w14:textId="52AA821B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计算机科学</w:t>
            </w:r>
          </w:p>
        </w:tc>
        <w:tc>
          <w:tcPr>
            <w:tcW w:w="1489" w:type="dxa"/>
            <w:vMerge/>
            <w:tcBorders>
              <w:tl2br w:val="nil"/>
              <w:tr2bl w:val="nil"/>
            </w:tcBorders>
            <w:vAlign w:val="center"/>
          </w:tcPr>
          <w:p w14:paraId="4F406627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</w:tr>
      <w:tr w:rsidR="008E7D03" w14:paraId="03B47CB0" w14:textId="77777777">
        <w:trPr>
          <w:trHeight w:val="480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1971D840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3F81CE44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身份证号</w:t>
            </w:r>
          </w:p>
        </w:tc>
        <w:tc>
          <w:tcPr>
            <w:tcW w:w="3588" w:type="dxa"/>
            <w:gridSpan w:val="3"/>
            <w:tcBorders>
              <w:tl2br w:val="nil"/>
              <w:tr2bl w:val="nil"/>
            </w:tcBorders>
            <w:vAlign w:val="center"/>
          </w:tcPr>
          <w:p w14:paraId="71D2D753" w14:textId="61FE1AE1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4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4040219991214913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X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vAlign w:val="center"/>
          </w:tcPr>
          <w:p w14:paraId="409B7613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电   话</w:t>
            </w:r>
          </w:p>
        </w:tc>
        <w:tc>
          <w:tcPr>
            <w:tcW w:w="2315" w:type="dxa"/>
            <w:gridSpan w:val="2"/>
            <w:tcBorders>
              <w:tl2br w:val="nil"/>
              <w:tr2bl w:val="nil"/>
            </w:tcBorders>
            <w:vAlign w:val="center"/>
          </w:tcPr>
          <w:p w14:paraId="270D9889" w14:textId="64BD3728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3918186891</w:t>
            </w:r>
          </w:p>
        </w:tc>
        <w:tc>
          <w:tcPr>
            <w:tcW w:w="1489" w:type="dxa"/>
            <w:vMerge/>
            <w:tcBorders>
              <w:tl2br w:val="nil"/>
              <w:tr2bl w:val="nil"/>
            </w:tcBorders>
            <w:vAlign w:val="center"/>
          </w:tcPr>
          <w:p w14:paraId="4FA18D3F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</w:tr>
      <w:tr w:rsidR="008E7D03" w14:paraId="297E76E4" w14:textId="77777777">
        <w:trPr>
          <w:trHeight w:val="480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3E201466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6FBB6A30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户籍地址</w:t>
            </w:r>
          </w:p>
        </w:tc>
        <w:tc>
          <w:tcPr>
            <w:tcW w:w="3588" w:type="dxa"/>
            <w:gridSpan w:val="3"/>
            <w:tcBorders>
              <w:tl2br w:val="nil"/>
              <w:tr2bl w:val="nil"/>
            </w:tcBorders>
            <w:vAlign w:val="center"/>
          </w:tcPr>
          <w:p w14:paraId="03E5AB2D" w14:textId="00E87656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上海市虹口区天宝路4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66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弄6号1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901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室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vAlign w:val="center"/>
          </w:tcPr>
          <w:p w14:paraId="1CE49ADE" w14:textId="77777777" w:rsidR="008E7D03" w:rsidRDefault="00000000">
            <w:pPr>
              <w:spacing w:line="240" w:lineRule="exact"/>
              <w:ind w:firstLineChars="100" w:firstLine="200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政治面貌</w:t>
            </w:r>
          </w:p>
        </w:tc>
        <w:tc>
          <w:tcPr>
            <w:tcW w:w="3804" w:type="dxa"/>
            <w:gridSpan w:val="3"/>
            <w:tcBorders>
              <w:tl2br w:val="nil"/>
              <w:tr2bl w:val="nil"/>
            </w:tcBorders>
            <w:vAlign w:val="center"/>
          </w:tcPr>
          <w:p w14:paraId="0915EF00" w14:textId="09B10F3D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群众</w:t>
            </w:r>
          </w:p>
        </w:tc>
      </w:tr>
      <w:tr w:rsidR="008E7D03" w14:paraId="0C89E422" w14:textId="77777777">
        <w:trPr>
          <w:trHeight w:val="480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73A3E2E4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71442B67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现居地址</w:t>
            </w:r>
          </w:p>
        </w:tc>
        <w:tc>
          <w:tcPr>
            <w:tcW w:w="3588" w:type="dxa"/>
            <w:gridSpan w:val="3"/>
            <w:tcBorders>
              <w:tl2br w:val="nil"/>
              <w:tr2bl w:val="nil"/>
            </w:tcBorders>
            <w:vAlign w:val="center"/>
          </w:tcPr>
          <w:p w14:paraId="5F4201E2" w14:textId="3296BB9E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北京市海淀区蓟门里北区1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1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号楼5单元3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01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室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vAlign w:val="center"/>
          </w:tcPr>
          <w:p w14:paraId="024F117F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 xml:space="preserve"> 邮   箱</w:t>
            </w:r>
          </w:p>
        </w:tc>
        <w:tc>
          <w:tcPr>
            <w:tcW w:w="3804" w:type="dxa"/>
            <w:gridSpan w:val="3"/>
            <w:tcBorders>
              <w:tl2br w:val="nil"/>
              <w:tr2bl w:val="nil"/>
            </w:tcBorders>
            <w:vAlign w:val="center"/>
          </w:tcPr>
          <w:p w14:paraId="2E5EF92C" w14:textId="33449123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hyperlink r:id="rId9" w:history="1">
              <w:r w:rsidRPr="00084D0D">
                <w:rPr>
                  <w:rStyle w:val="a6"/>
                  <w:rFonts w:ascii="宋体" w:eastAsia="宋体" w:hAnsi="宋体" w:cs="宋体"/>
                  <w:color w:val="0679EE" w:themeColor="hyperlink" w:themeTint="D9"/>
                  <w:sz w:val="20"/>
                  <w:szCs w:val="20"/>
                </w:rPr>
                <w:t>xiaoyu991214@163.com</w:t>
              </w:r>
            </w:hyperlink>
          </w:p>
        </w:tc>
      </w:tr>
      <w:tr w:rsidR="008E7D03" w14:paraId="042C3992" w14:textId="77777777">
        <w:trPr>
          <w:trHeight w:val="480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210199FC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557D23C6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是否有亲属在基金会工作</w:t>
            </w:r>
          </w:p>
        </w:tc>
        <w:tc>
          <w:tcPr>
            <w:tcW w:w="3588" w:type="dxa"/>
            <w:gridSpan w:val="3"/>
            <w:tcBorders>
              <w:tl2br w:val="nil"/>
              <w:tr2bl w:val="nil"/>
            </w:tcBorders>
            <w:vAlign w:val="center"/>
          </w:tcPr>
          <w:p w14:paraId="3CD24ADB" w14:textId="7ADE9313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暂无</w:t>
            </w:r>
          </w:p>
        </w:tc>
        <w:tc>
          <w:tcPr>
            <w:tcW w:w="1597" w:type="dxa"/>
            <w:tcBorders>
              <w:tl2br w:val="nil"/>
              <w:tr2bl w:val="nil"/>
            </w:tcBorders>
            <w:vAlign w:val="center"/>
          </w:tcPr>
          <w:p w14:paraId="6A8E8AEC" w14:textId="77777777" w:rsidR="008E7D03" w:rsidRDefault="00000000">
            <w:pPr>
              <w:spacing w:line="240" w:lineRule="exact"/>
              <w:ind w:firstLineChars="100" w:firstLine="200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期望薪资</w:t>
            </w:r>
          </w:p>
        </w:tc>
        <w:tc>
          <w:tcPr>
            <w:tcW w:w="3804" w:type="dxa"/>
            <w:gridSpan w:val="3"/>
            <w:tcBorders>
              <w:tl2br w:val="nil"/>
              <w:tr2bl w:val="nil"/>
            </w:tcBorders>
            <w:vAlign w:val="center"/>
          </w:tcPr>
          <w:p w14:paraId="797477FE" w14:textId="3905FE38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5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0-100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元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/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日</w:t>
            </w:r>
          </w:p>
        </w:tc>
      </w:tr>
      <w:tr w:rsidR="008E7D03" w14:paraId="177C223F" w14:textId="77777777">
        <w:trPr>
          <w:trHeight w:val="556"/>
        </w:trPr>
        <w:tc>
          <w:tcPr>
            <w:tcW w:w="475" w:type="dxa"/>
            <w:vMerge w:val="restart"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2FA957E7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教育经历</w:t>
            </w: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0E9E05CC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起止日期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5F512485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毕业院校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46F2F21C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所学专业</w:t>
            </w: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713EF64F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学历学位</w:t>
            </w:r>
          </w:p>
        </w:tc>
      </w:tr>
      <w:tr w:rsidR="008E7D03" w14:paraId="3AC3FC58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103A93CC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3244A279" w14:textId="0FC529D2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011.9-2018.5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0E19B9A0" w14:textId="032BAA46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上海外国语大学附属外国语学校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0BF2F569" w14:textId="269C5C7D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高考平行课程</w:t>
            </w: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02BD7F29" w14:textId="34F4A7DB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高中学历</w:t>
            </w:r>
          </w:p>
        </w:tc>
      </w:tr>
      <w:tr w:rsidR="008E7D03" w14:paraId="247ECCD1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0BB49B82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2ABE850C" w14:textId="4FCCF5D3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018.9-2022.6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6A02E763" w14:textId="32501E4A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Union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College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 xml:space="preserve"> 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联合学院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0C73AC7E" w14:textId="001D7439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计算机科学</w:t>
            </w: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4CAD03FD" w14:textId="10E59335" w:rsidR="008E7D03" w:rsidRDefault="00C243D6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理学学士</w:t>
            </w:r>
          </w:p>
        </w:tc>
      </w:tr>
      <w:tr w:rsidR="008E7D03" w14:paraId="069EC845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2F84217A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7B051DF5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0E5B3BA4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5D0BAAD0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23A4DC29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</w:tr>
      <w:tr w:rsidR="008E7D03" w14:paraId="77852416" w14:textId="77777777">
        <w:trPr>
          <w:trHeight w:val="556"/>
        </w:trPr>
        <w:tc>
          <w:tcPr>
            <w:tcW w:w="475" w:type="dxa"/>
            <w:vMerge w:val="restart"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1475BB76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工作经历</w:t>
            </w: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03A560C8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起止日期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7A7E93FF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工作单位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65009871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工作岗位</w:t>
            </w:r>
          </w:p>
        </w:tc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62E51C29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证明人</w:t>
            </w:r>
          </w:p>
        </w:tc>
        <w:tc>
          <w:tcPr>
            <w:tcW w:w="1489" w:type="dxa"/>
            <w:tcBorders>
              <w:tl2br w:val="nil"/>
              <w:tr2bl w:val="nil"/>
            </w:tcBorders>
            <w:vAlign w:val="center"/>
          </w:tcPr>
          <w:p w14:paraId="0A764D6E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电话</w:t>
            </w:r>
          </w:p>
        </w:tc>
      </w:tr>
      <w:tr w:rsidR="008E7D03" w14:paraId="65C9E10D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49C669DC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5BD7FF27" w14:textId="165EC68C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019.9-2020.3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08645A08" w14:textId="710BDE96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 xml:space="preserve">Union College 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联合学院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0CDE96BD" w14:textId="55711630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R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esidential Advisor</w:t>
            </w:r>
          </w:p>
        </w:tc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52497C1E" w14:textId="714146D5" w:rsidR="008E7D03" w:rsidRDefault="00C243D6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R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yan Riebeiro</w:t>
            </w:r>
          </w:p>
        </w:tc>
        <w:tc>
          <w:tcPr>
            <w:tcW w:w="1489" w:type="dxa"/>
            <w:tcBorders>
              <w:tl2br w:val="nil"/>
              <w:tr2bl w:val="nil"/>
            </w:tcBorders>
            <w:vAlign w:val="center"/>
          </w:tcPr>
          <w:p w14:paraId="682B7239" w14:textId="25EEB59E" w:rsidR="008E7D03" w:rsidRDefault="00FB578A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+1</w:t>
            </w:r>
            <w:r w:rsidR="00173FDA"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5183885555</w:t>
            </w:r>
          </w:p>
        </w:tc>
      </w:tr>
      <w:tr w:rsidR="008E7D03" w14:paraId="09EDE4FE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0CCBA297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7B293FC9" w14:textId="409E8873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2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021.7-12,2023.9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至今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7881066A" w14:textId="291311E2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C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oding Minds Academy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08E00F37" w14:textId="35D0B087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C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S Instructor</w:t>
            </w:r>
          </w:p>
        </w:tc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16B46A74" w14:textId="31C63FD9" w:rsidR="008E7D03" w:rsidRDefault="00FB578A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Yu Sun</w:t>
            </w:r>
          </w:p>
        </w:tc>
        <w:tc>
          <w:tcPr>
            <w:tcW w:w="1489" w:type="dxa"/>
            <w:tcBorders>
              <w:tl2br w:val="nil"/>
              <w:tr2bl w:val="nil"/>
            </w:tcBorders>
            <w:vAlign w:val="center"/>
          </w:tcPr>
          <w:p w14:paraId="2264A3D5" w14:textId="0B1377BA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+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1</w:t>
            </w:r>
          </w:p>
        </w:tc>
      </w:tr>
      <w:tr w:rsidR="008E7D03" w14:paraId="389629BB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0676AA1C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2534" w:type="dxa"/>
            <w:gridSpan w:val="2"/>
            <w:tcBorders>
              <w:tl2br w:val="nil"/>
              <w:tr2bl w:val="nil"/>
            </w:tcBorders>
            <w:vAlign w:val="center"/>
          </w:tcPr>
          <w:p w14:paraId="1168B2BD" w14:textId="7B4889AC" w:rsidR="008E7D03" w:rsidRDefault="00FB578A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2023.5-2023.8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789DC9D5" w14:textId="74B46988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苏州傅立叶工业科技有限公司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5854F407" w14:textId="2C2E312B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LLM编辑</w:t>
            </w:r>
          </w:p>
        </w:tc>
        <w:tc>
          <w:tcPr>
            <w:tcW w:w="885" w:type="dxa"/>
            <w:tcBorders>
              <w:tl2br w:val="nil"/>
              <w:tr2bl w:val="nil"/>
            </w:tcBorders>
            <w:vAlign w:val="center"/>
          </w:tcPr>
          <w:p w14:paraId="4E228FED" w14:textId="37FAC664" w:rsidR="008E7D03" w:rsidRDefault="00FB578A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张元刚</w:t>
            </w:r>
          </w:p>
        </w:tc>
        <w:tc>
          <w:tcPr>
            <w:tcW w:w="1489" w:type="dxa"/>
            <w:tcBorders>
              <w:tl2br w:val="nil"/>
              <w:tr2bl w:val="nil"/>
            </w:tcBorders>
            <w:vAlign w:val="center"/>
          </w:tcPr>
          <w:p w14:paraId="1EF859B5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</w:tr>
      <w:tr w:rsidR="008E7D03" w14:paraId="4908E906" w14:textId="77777777">
        <w:trPr>
          <w:trHeight w:val="556"/>
        </w:trPr>
        <w:tc>
          <w:tcPr>
            <w:tcW w:w="475" w:type="dxa"/>
            <w:vMerge w:val="restart"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73CBAE84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家庭成员</w:t>
            </w: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67F2F802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姓   名</w:t>
            </w:r>
          </w:p>
        </w:tc>
        <w:tc>
          <w:tcPr>
            <w:tcW w:w="1362" w:type="dxa"/>
            <w:tcBorders>
              <w:tl2br w:val="nil"/>
              <w:tr2bl w:val="nil"/>
            </w:tcBorders>
            <w:vAlign w:val="center"/>
          </w:tcPr>
          <w:p w14:paraId="6F2160E1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关   系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6E8E971D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工作单位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6F482BA5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职   务</w:t>
            </w: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3EBF3960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电   话</w:t>
            </w:r>
          </w:p>
        </w:tc>
      </w:tr>
      <w:tr w:rsidR="008E7D03" w14:paraId="4849F6B5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75E05A27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3AEF753E" w14:textId="14FF2501" w:rsidR="008E7D03" w:rsidRDefault="00963692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郁桂兰</w:t>
            </w:r>
          </w:p>
        </w:tc>
        <w:tc>
          <w:tcPr>
            <w:tcW w:w="1362" w:type="dxa"/>
            <w:tcBorders>
              <w:tl2br w:val="nil"/>
              <w:tr2bl w:val="nil"/>
            </w:tcBorders>
            <w:vAlign w:val="center"/>
          </w:tcPr>
          <w:p w14:paraId="0F7194BB" w14:textId="7B24A7FB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外婆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13638F2C" w14:textId="32E6E3D5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江西人民出版社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6D78382A" w14:textId="29340D6C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科长</w:t>
            </w: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380F9167" w14:textId="58239206" w:rsidR="008E7D03" w:rsidRDefault="00963692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3301909296</w:t>
            </w:r>
          </w:p>
        </w:tc>
      </w:tr>
      <w:tr w:rsidR="008E7D03" w14:paraId="105DCC70" w14:textId="77777777">
        <w:trPr>
          <w:trHeight w:val="556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588A52DF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4D9A1C0A" w14:textId="45C5BEC7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郑郁琳</w:t>
            </w:r>
          </w:p>
        </w:tc>
        <w:tc>
          <w:tcPr>
            <w:tcW w:w="1362" w:type="dxa"/>
            <w:tcBorders>
              <w:tl2br w:val="nil"/>
              <w:tr2bl w:val="nil"/>
            </w:tcBorders>
            <w:vAlign w:val="center"/>
          </w:tcPr>
          <w:p w14:paraId="2C327C1B" w14:textId="2A10772C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母亲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27CFF4CC" w14:textId="64369B0C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上海葡醉文化有限公司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6FEEF98B" w14:textId="55743B8F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人事主管</w:t>
            </w: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3DE8359E" w14:textId="7021CFBD" w:rsidR="008E7D03" w:rsidRDefault="00963692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3816219696</w:t>
            </w:r>
          </w:p>
        </w:tc>
      </w:tr>
      <w:tr w:rsidR="008E7D03" w14:paraId="77FB1878" w14:textId="77777777">
        <w:trPr>
          <w:trHeight w:val="531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79789696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2235F7A6" w14:textId="7CC249DF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钟亦武</w:t>
            </w:r>
          </w:p>
        </w:tc>
        <w:tc>
          <w:tcPr>
            <w:tcW w:w="1362" w:type="dxa"/>
            <w:tcBorders>
              <w:tl2br w:val="nil"/>
              <w:tr2bl w:val="nil"/>
            </w:tcBorders>
            <w:vAlign w:val="center"/>
          </w:tcPr>
          <w:p w14:paraId="0B6A583A" w14:textId="53F20953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父亲</w:t>
            </w:r>
          </w:p>
        </w:tc>
        <w:tc>
          <w:tcPr>
            <w:tcW w:w="3823" w:type="dxa"/>
            <w:gridSpan w:val="3"/>
            <w:tcBorders>
              <w:tl2br w:val="nil"/>
              <w:tr2bl w:val="nil"/>
            </w:tcBorders>
            <w:vAlign w:val="center"/>
          </w:tcPr>
          <w:p w14:paraId="09C75009" w14:textId="6783FE67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海南省人民出版社出版协会</w:t>
            </w:r>
          </w:p>
        </w:tc>
        <w:tc>
          <w:tcPr>
            <w:tcW w:w="1430" w:type="dxa"/>
            <w:tcBorders>
              <w:tl2br w:val="nil"/>
              <w:tr2bl w:val="nil"/>
            </w:tcBorders>
            <w:vAlign w:val="center"/>
          </w:tcPr>
          <w:p w14:paraId="3E562E21" w14:textId="2D188694" w:rsidR="008E7D03" w:rsidRPr="00963692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秘书长</w:t>
            </w:r>
          </w:p>
        </w:tc>
        <w:tc>
          <w:tcPr>
            <w:tcW w:w="2374" w:type="dxa"/>
            <w:gridSpan w:val="2"/>
            <w:tcBorders>
              <w:tl2br w:val="nil"/>
              <w:tr2bl w:val="nil"/>
            </w:tcBorders>
            <w:vAlign w:val="center"/>
          </w:tcPr>
          <w:p w14:paraId="0B347F0F" w14:textId="01452F5F" w:rsidR="008E7D03" w:rsidRDefault="00963692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1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3307538007</w:t>
            </w:r>
          </w:p>
        </w:tc>
      </w:tr>
      <w:tr w:rsidR="008E7D03" w14:paraId="67A30A9A" w14:textId="77777777">
        <w:trPr>
          <w:trHeight w:val="565"/>
        </w:trPr>
        <w:tc>
          <w:tcPr>
            <w:tcW w:w="475" w:type="dxa"/>
            <w:vMerge w:val="restart"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76E6B25F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个人技能</w:t>
            </w: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0B55CD3E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个人证书</w:t>
            </w:r>
          </w:p>
        </w:tc>
        <w:tc>
          <w:tcPr>
            <w:tcW w:w="8989" w:type="dxa"/>
            <w:gridSpan w:val="7"/>
            <w:tcBorders>
              <w:tl2br w:val="nil"/>
              <w:tr2bl w:val="nil"/>
            </w:tcBorders>
            <w:vAlign w:val="center"/>
          </w:tcPr>
          <w:p w14:paraId="75AF7832" w14:textId="5FC9F2F9" w:rsidR="008E7D03" w:rsidRDefault="00963692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S</w:t>
            </w:r>
            <w:r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AE Aero Design West 2019 Group 9 of 30</w:t>
            </w:r>
          </w:p>
        </w:tc>
      </w:tr>
      <w:tr w:rsidR="008E7D03" w14:paraId="14954E83" w14:textId="77777777">
        <w:trPr>
          <w:trHeight w:val="565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74DA9A1F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015791D9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自我评价</w:t>
            </w:r>
          </w:p>
        </w:tc>
        <w:tc>
          <w:tcPr>
            <w:tcW w:w="8989" w:type="dxa"/>
            <w:gridSpan w:val="7"/>
            <w:tcBorders>
              <w:tl2br w:val="nil"/>
              <w:tr2bl w:val="nil"/>
            </w:tcBorders>
            <w:vAlign w:val="center"/>
          </w:tcPr>
          <w:p w14:paraId="1782EB9B" w14:textId="65511B5F" w:rsidR="008E7D03" w:rsidRDefault="00963692">
            <w:pPr>
              <w:spacing w:line="240" w:lineRule="exact"/>
              <w:jc w:val="center"/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善于从任务和时间驱动，与同和不同领域的伙伴合作，冷静沉稳解决问题</w:t>
            </w:r>
          </w:p>
        </w:tc>
      </w:tr>
      <w:tr w:rsidR="008E7D03" w14:paraId="2873BE58" w14:textId="77777777">
        <w:trPr>
          <w:trHeight w:val="565"/>
        </w:trPr>
        <w:tc>
          <w:tcPr>
            <w:tcW w:w="475" w:type="dxa"/>
            <w:vMerge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3EF1B538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</w:tc>
        <w:tc>
          <w:tcPr>
            <w:tcW w:w="1172" w:type="dxa"/>
            <w:tcBorders>
              <w:tl2br w:val="nil"/>
              <w:tr2bl w:val="nil"/>
            </w:tcBorders>
            <w:vAlign w:val="center"/>
          </w:tcPr>
          <w:p w14:paraId="59C1FB53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兴趣特长</w:t>
            </w:r>
          </w:p>
        </w:tc>
        <w:tc>
          <w:tcPr>
            <w:tcW w:w="8989" w:type="dxa"/>
            <w:gridSpan w:val="7"/>
            <w:tcBorders>
              <w:tl2br w:val="nil"/>
              <w:tr2bl w:val="nil"/>
            </w:tcBorders>
            <w:vAlign w:val="center"/>
          </w:tcPr>
          <w:p w14:paraId="01D37673" w14:textId="01E46ACB" w:rsidR="008E7D03" w:rsidRDefault="00963692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篮球、视频制作、简易手工等多模态学习</w:t>
            </w:r>
          </w:p>
        </w:tc>
      </w:tr>
      <w:tr w:rsidR="008E7D03" w14:paraId="2D6587E5" w14:textId="77777777">
        <w:trPr>
          <w:trHeight w:val="1913"/>
        </w:trPr>
        <w:tc>
          <w:tcPr>
            <w:tcW w:w="475" w:type="dxa"/>
            <w:tcBorders>
              <w:tl2br w:val="nil"/>
              <w:tr2bl w:val="nil"/>
            </w:tcBorders>
            <w:shd w:val="clear" w:color="auto" w:fill="F2F2F2" w:themeFill="background1" w:themeFillShade="F2"/>
            <w:vAlign w:val="center"/>
          </w:tcPr>
          <w:p w14:paraId="7B5A0205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  <w:p w14:paraId="470C78AB" w14:textId="77777777" w:rsidR="008E7D03" w:rsidRDefault="008E7D03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  <w:p w14:paraId="447E25E4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个人</w:t>
            </w:r>
            <w:r>
              <w:rPr>
                <w:rFonts w:ascii="宋体" w:eastAsia="宋体" w:hAnsi="宋体" w:cs="宋体" w:hint="eastAsia"/>
                <w:noProof/>
                <w:color w:val="262626" w:themeColor="text1" w:themeTint="D9"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4AB8C7D3" wp14:editId="2DD6C0A5">
                      <wp:simplePos x="0" y="0"/>
                      <wp:positionH relativeFrom="column">
                        <wp:posOffset>-41275</wp:posOffset>
                      </wp:positionH>
                      <wp:positionV relativeFrom="paragraph">
                        <wp:posOffset>1026160</wp:posOffset>
                      </wp:positionV>
                      <wp:extent cx="6809105" cy="250190"/>
                      <wp:effectExtent l="0" t="0" r="0" b="0"/>
                      <wp:wrapNone/>
                      <wp:docPr id="3" name="文本框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809105" cy="2501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A09AD68" w14:textId="77777777" w:rsidR="008E7D03" w:rsidRDefault="00000000">
                                  <w:pPr>
                                    <w:spacing w:line="240" w:lineRule="exact"/>
                                    <w:jc w:val="left"/>
                                    <w:rPr>
                                      <w:rFonts w:ascii="思源宋体 CN" w:eastAsia="思源宋体 CN" w:hAnsi="思源宋体 CN" w:cs="思源宋体 CN"/>
                                      <w:color w:val="000000" w:themeColor="text1"/>
                                      <w:szCs w:val="21"/>
                                    </w:rPr>
                                  </w:pPr>
                                  <w:r>
                                    <w:rPr>
                                      <w:rFonts w:ascii="思源宋体 CN" w:eastAsia="思源宋体 CN" w:hAnsi="思源宋体 CN" w:cs="思源宋体 CN" w:hint="eastAsia"/>
                                      <w:color w:val="000000" w:themeColor="text1"/>
                                      <w:szCs w:val="21"/>
                                    </w:rPr>
                                    <w:t>面试结果：                                                       负责人：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4AB8C7D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3" o:spid="_x0000_s1026" type="#_x0000_t202" style="position:absolute;left:0;text-align:left;margin-left:-3.25pt;margin-top:80.8pt;width:536.15pt;height:19.7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" filled="f" stroked="f" strokeweight=".5pt">
                      <v:textbox>
                        <w:txbxContent>
                          <w:p w14:paraId="0A09AD68" w14:textId="77777777" w:rsidR="008E7D03" w:rsidRDefault="00000000">
                            <w:pPr>
                              <w:spacing w:line="240" w:lineRule="exact"/>
                              <w:jc w:val="left"/>
                              <w:rPr>
                                <w:rFonts w:ascii="思源宋体 CN" w:eastAsia="思源宋体 CN" w:hAnsi="思源宋体 CN" w:cs="思源宋体 CN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思源宋体 CN" w:eastAsia="思源宋体 CN" w:hAnsi="思源宋体 CN" w:cs="思源宋体 CN" w:hint="eastAsia"/>
                                <w:color w:val="000000" w:themeColor="text1"/>
                                <w:szCs w:val="21"/>
                              </w:rPr>
                              <w:t>面试结果：                                                       负责人：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承诺</w:t>
            </w:r>
          </w:p>
        </w:tc>
        <w:tc>
          <w:tcPr>
            <w:tcW w:w="10161" w:type="dxa"/>
            <w:gridSpan w:val="8"/>
            <w:tcBorders>
              <w:tl2br w:val="nil"/>
              <w:tr2bl w:val="nil"/>
            </w:tcBorders>
            <w:vAlign w:val="center"/>
          </w:tcPr>
          <w:p w14:paraId="368079A4" w14:textId="77777777" w:rsidR="008E7D03" w:rsidRDefault="00000000">
            <w:pPr>
              <w:numPr>
                <w:ilvl w:val="0"/>
                <w:numId w:val="1"/>
              </w:numPr>
              <w:spacing w:line="300" w:lineRule="exact"/>
              <w:jc w:val="left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我保证填写的内容属实，如有虚假即使被录用，我会承担一切后果。</w:t>
            </w:r>
          </w:p>
          <w:p w14:paraId="79C74BEF" w14:textId="77777777" w:rsidR="008E7D03" w:rsidRDefault="00000000">
            <w:pPr>
              <w:numPr>
                <w:ilvl w:val="0"/>
                <w:numId w:val="1"/>
              </w:numPr>
              <w:spacing w:line="300" w:lineRule="exact"/>
              <w:jc w:val="left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我愿接受基金会的调查、培训、试用，如未能达到公司要求，可不予录用我。</w:t>
            </w:r>
          </w:p>
          <w:p w14:paraId="6DB91B57" w14:textId="77777777" w:rsidR="008E7D03" w:rsidRDefault="00000000">
            <w:pPr>
              <w:numPr>
                <w:ilvl w:val="0"/>
                <w:numId w:val="1"/>
              </w:numPr>
              <w:spacing w:line="300" w:lineRule="exact"/>
              <w:jc w:val="left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愿遵守基金会各项规章制度，如有违反愿承担一切后果。</w:t>
            </w:r>
          </w:p>
          <w:p w14:paraId="715ABAAF" w14:textId="77777777" w:rsidR="008E7D03" w:rsidRDefault="008E7D03">
            <w:pPr>
              <w:spacing w:line="240" w:lineRule="exact"/>
              <w:jc w:val="left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</w:p>
          <w:p w14:paraId="40B8C2EF" w14:textId="77777777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 xml:space="preserve">                            </w:t>
            </w:r>
          </w:p>
          <w:p w14:paraId="0B1B324E" w14:textId="74888482" w:rsidR="008E7D03" w:rsidRDefault="00000000">
            <w:pPr>
              <w:spacing w:line="240" w:lineRule="exact"/>
              <w:jc w:val="center"/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</w:pP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 xml:space="preserve">                             签字:</w:t>
            </w:r>
            <w:r w:rsidR="00963692"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 xml:space="preserve"> </w:t>
            </w:r>
            <w:r w:rsidR="00963692"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钟祺宇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 xml:space="preserve">   </w:t>
            </w:r>
            <w:r w:rsidR="00963692"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 xml:space="preserve">    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日期：</w:t>
            </w:r>
            <w:r w:rsidR="00963692"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2024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年</w:t>
            </w:r>
            <w:r w:rsidR="00963692"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2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月</w:t>
            </w:r>
            <w:r w:rsidR="00963692">
              <w:rPr>
                <w:rFonts w:ascii="宋体" w:eastAsia="宋体" w:hAnsi="宋体" w:cs="宋体"/>
                <w:color w:val="262626" w:themeColor="text1" w:themeTint="D9"/>
                <w:sz w:val="20"/>
                <w:szCs w:val="20"/>
              </w:rPr>
              <w:t>24</w:t>
            </w:r>
            <w:r>
              <w:rPr>
                <w:rFonts w:ascii="宋体" w:eastAsia="宋体" w:hAnsi="宋体" w:cs="宋体" w:hint="eastAsia"/>
                <w:color w:val="262626" w:themeColor="text1" w:themeTint="D9"/>
                <w:sz w:val="20"/>
                <w:szCs w:val="20"/>
              </w:rPr>
              <w:t>日</w:t>
            </w:r>
          </w:p>
        </w:tc>
      </w:tr>
    </w:tbl>
    <w:p w14:paraId="2B1B2074" w14:textId="77777777" w:rsidR="008E7D03" w:rsidRDefault="000000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A94F5D" wp14:editId="545658F5">
                <wp:simplePos x="0" y="0"/>
                <wp:positionH relativeFrom="column">
                  <wp:posOffset>724535</wp:posOffset>
                </wp:positionH>
                <wp:positionV relativeFrom="paragraph">
                  <wp:posOffset>-381635</wp:posOffset>
                </wp:positionV>
                <wp:extent cx="3810000" cy="429895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499870" y="391795"/>
                          <a:ext cx="3810000" cy="4298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F5561D" w14:textId="77777777" w:rsidR="008E7D03" w:rsidRDefault="00000000">
                            <w:pPr>
                              <w:jc w:val="center"/>
                              <w:rPr>
                                <w:rFonts w:ascii="方正公文小标宋" w:eastAsia="方正公文小标宋" w:hAnsi="方正公文小标宋" w:cs="方正公文小标宋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方正公文小标宋" w:eastAsia="方正公文小标宋" w:hAnsi="方正公文小标宋" w:cs="方正公文小标宋" w:hint="eastAsia"/>
                                <w:sz w:val="32"/>
                                <w:szCs w:val="32"/>
                              </w:rPr>
                              <w:t>面试信息登记表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A94F5D" id="文本框 2" o:spid="_x0000_s1027" type="#_x0000_t202" style="position:absolute;left:0;text-align:left;margin-left:57.05pt;margin-top:-30.05pt;width:300pt;height:33.8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" filled="f" stroked="f" strokeweight=".5pt">
                <v:textbox>
                  <w:txbxContent>
                    <w:p w14:paraId="3FF5561D" w14:textId="77777777" w:rsidR="008E7D03" w:rsidRDefault="00000000">
                      <w:pPr>
                        <w:jc w:val="center"/>
                        <w:rPr>
                          <w:rFonts w:ascii="方正公文小标宋" w:eastAsia="方正公文小标宋" w:hAnsi="方正公文小标宋" w:cs="方正公文小标宋"/>
                          <w:sz w:val="32"/>
                          <w:szCs w:val="32"/>
                        </w:rPr>
                      </w:pPr>
                      <w:r>
                        <w:rPr>
                          <w:rFonts w:ascii="方正公文小标宋" w:eastAsia="方正公文小标宋" w:hAnsi="方正公文小标宋" w:cs="方正公文小标宋" w:hint="eastAsia"/>
                          <w:sz w:val="32"/>
                          <w:szCs w:val="32"/>
                        </w:rPr>
                        <w:t>面试信息登记表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9F955C" wp14:editId="7831A28A">
                <wp:simplePos x="0" y="0"/>
                <wp:positionH relativeFrom="column">
                  <wp:posOffset>-708025</wp:posOffset>
                </wp:positionH>
                <wp:positionV relativeFrom="paragraph">
                  <wp:posOffset>-100965</wp:posOffset>
                </wp:positionV>
                <wp:extent cx="6809105" cy="45910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809105" cy="4591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F5CCC1" w14:textId="77777777" w:rsidR="008E7D03" w:rsidRDefault="00000000">
                            <w:pPr>
                              <w:jc w:val="left"/>
                              <w:rPr>
                                <w:rFonts w:ascii="思源宋体 CN" w:eastAsia="思源宋体 CN" w:hAnsi="思源宋体 CN" w:cs="思源宋体 CN"/>
                                <w:color w:val="000000" w:themeColor="text1"/>
                                <w:szCs w:val="21"/>
                              </w:rPr>
                            </w:pPr>
                            <w:r>
                              <w:rPr>
                                <w:rFonts w:ascii="思源宋体 CN" w:eastAsia="思源宋体 CN" w:hAnsi="思源宋体 CN" w:cs="思源宋体 CN" w:hint="eastAsia"/>
                                <w:color w:val="000000" w:themeColor="text1"/>
                                <w:szCs w:val="21"/>
                              </w:rPr>
                              <w:t>应聘岗位：                                                                   编号：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9F955C" id="文本框 6" o:spid="_x0000_s1028" type="#_x0000_t202" style="position:absolute;left:0;text-align:left;margin-left:-55.75pt;margin-top:-7.95pt;width:536.15pt;height:36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" filled="f" stroked="f" strokeweight=".5pt">
                <v:textbox>
                  <w:txbxContent>
                    <w:p w14:paraId="01F5CCC1" w14:textId="77777777" w:rsidR="008E7D03" w:rsidRDefault="00000000">
                      <w:pPr>
                        <w:jc w:val="left"/>
                        <w:rPr>
                          <w:rFonts w:ascii="思源宋体 CN" w:eastAsia="思源宋体 CN" w:hAnsi="思源宋体 CN" w:cs="思源宋体 CN"/>
                          <w:color w:val="000000" w:themeColor="text1"/>
                          <w:szCs w:val="21"/>
                        </w:rPr>
                      </w:pPr>
                      <w:r>
                        <w:rPr>
                          <w:rFonts w:ascii="思源宋体 CN" w:eastAsia="思源宋体 CN" w:hAnsi="思源宋体 CN" w:cs="思源宋体 CN" w:hint="eastAsia"/>
                          <w:color w:val="000000" w:themeColor="text1"/>
                          <w:szCs w:val="21"/>
                        </w:rPr>
                        <w:t>应聘岗位：                                                                   编号：</w:t>
                      </w:r>
                    </w:p>
                  </w:txbxContent>
                </v:textbox>
              </v:shape>
            </w:pict>
          </mc:Fallback>
        </mc:AlternateContent>
      </w:r>
    </w:p>
    <w:sectPr w:rsidR="008E7D03">
      <w:headerReference w:type="default" r:id="rId10"/>
      <w:pgSz w:w="11906" w:h="16838"/>
      <w:pgMar w:top="1440" w:right="1800" w:bottom="278" w:left="1800" w:header="227" w:footer="794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05D5D" w14:textId="77777777" w:rsidR="00957B6E" w:rsidRDefault="00957B6E">
      <w:r>
        <w:separator/>
      </w:r>
    </w:p>
  </w:endnote>
  <w:endnote w:type="continuationSeparator" w:id="0">
    <w:p w14:paraId="2EE0F1CA" w14:textId="77777777" w:rsidR="00957B6E" w:rsidRDefault="00957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  <w:embedRegular r:id="rId1" w:fontKey="{C5B44A9E-931E-1F47-B2D5-749F8006815E}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  <w:embedRegular r:id="rId2" w:subsetted="1" w:fontKey="{2D0FAE76-9B54-1D4B-9AF9-558E252793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3" w:fontKey="{65B682FC-FC22-2E48-81B5-F5B47F0FD842}"/>
  </w:font>
  <w:font w:name="思源宋体 CN">
    <w:charset w:val="86"/>
    <w:family w:val="auto"/>
    <w:pitch w:val="default"/>
    <w:sig w:usb0="20000083" w:usb1="2ADF3C10" w:usb2="00000016" w:usb3="00000000" w:csb0="60060107" w:csb1="00000000"/>
    <w:embedRegular r:id="rId4" w:subsetted="1" w:fontKey="{80E94752-27E8-B343-A6DB-560A18574611}"/>
  </w:font>
  <w:font w:name="方正公文小标宋">
    <w:charset w:val="86"/>
    <w:family w:val="auto"/>
    <w:pitch w:val="default"/>
    <w:sig w:usb0="A00002BF" w:usb1="38CF7CFA" w:usb2="00000016" w:usb3="00000000" w:csb0="00040001" w:csb1="00000000"/>
    <w:embedRegular r:id="rId5" w:subsetted="1" w:fontKey="{DB2CB6DE-3815-444D-AC95-6E0DB6237B94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6" w:fontKey="{5077E5F8-224E-2944-A7D1-3D2956B96F6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BB40DDB" w14:textId="77777777" w:rsidR="00957B6E" w:rsidRDefault="00957B6E">
      <w:r>
        <w:separator/>
      </w:r>
    </w:p>
  </w:footnote>
  <w:footnote w:type="continuationSeparator" w:id="0">
    <w:p w14:paraId="05CF8EFE" w14:textId="77777777" w:rsidR="00957B6E" w:rsidRDefault="00957B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0CE6C" w14:textId="77777777" w:rsidR="008E7D03" w:rsidRDefault="00000000">
    <w:pPr>
      <w:pStyle w:val="a4"/>
      <w:pBdr>
        <w:bottom w:val="single" w:sz="4" w:space="1" w:color="auto"/>
      </w:pBdr>
      <w:tabs>
        <w:tab w:val="clear" w:pos="4153"/>
        <w:tab w:val="left" w:pos="2232"/>
      </w:tabs>
    </w:pPr>
    <w:r>
      <w:rPr>
        <w:rFonts w:hint="eastAsia"/>
        <w:noProof/>
      </w:rPr>
      <w:drawing>
        <wp:anchor distT="0" distB="0" distL="114300" distR="114300" simplePos="0" relativeHeight="251659264" behindDoc="0" locked="0" layoutInCell="1" allowOverlap="1" wp14:anchorId="66A3D94D" wp14:editId="36D44FE4">
          <wp:simplePos x="0" y="0"/>
          <wp:positionH relativeFrom="column">
            <wp:posOffset>-78105</wp:posOffset>
          </wp:positionH>
          <wp:positionV relativeFrom="paragraph">
            <wp:posOffset>-21590</wp:posOffset>
          </wp:positionV>
          <wp:extent cx="1431290" cy="447675"/>
          <wp:effectExtent l="0" t="0" r="16510" b="9525"/>
          <wp:wrapSquare wrapText="bothSides"/>
          <wp:docPr id="1" name="图片 1" descr="新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新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31290" cy="4476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</w:rPr>
      <w:tab/>
    </w:r>
  </w:p>
  <w:p w14:paraId="4D5BF327" w14:textId="77777777" w:rsidR="008E7D03" w:rsidRDefault="008E7D03">
    <w:pPr>
      <w:pStyle w:val="a4"/>
      <w:pBdr>
        <w:bottom w:val="single" w:sz="4" w:space="1" w:color="auto"/>
      </w:pBdr>
      <w:tabs>
        <w:tab w:val="clear" w:pos="4153"/>
        <w:tab w:val="left" w:pos="2232"/>
      </w:tabs>
    </w:pPr>
  </w:p>
  <w:p w14:paraId="5B8C0AFD" w14:textId="77777777" w:rsidR="008E7D03" w:rsidRDefault="008E7D03">
    <w:pPr>
      <w:pStyle w:val="a4"/>
      <w:pBdr>
        <w:bottom w:val="single" w:sz="4" w:space="1" w:color="auto"/>
      </w:pBdr>
      <w:tabs>
        <w:tab w:val="clear" w:pos="4153"/>
        <w:tab w:val="left" w:pos="2232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E518C46"/>
    <w:multiLevelType w:val="singleLevel"/>
    <w:tmpl w:val="EE518C4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 w16cid:durableId="8189637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embedTrueTypeFonts/>
  <w:embedSystemFonts/>
  <w:bordersDoNotSurroundHeader/>
  <w:bordersDoNotSurroundFooter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ommondata" w:val="eyJoZGlkIjoiZGYzZjM5NzNlNmUzMjVmMzNlMjU1ODc0ZjRhOTMzNTQifQ=="/>
    <w:docVar w:name="KSO_WPS_MARK_KEY" w:val="ecc4c824-0838-4065-baec-124de058ed7d"/>
  </w:docVars>
  <w:rsids>
    <w:rsidRoot w:val="714F5C93"/>
    <w:rsid w:val="00104494"/>
    <w:rsid w:val="00173FDA"/>
    <w:rsid w:val="008E7D03"/>
    <w:rsid w:val="0094719E"/>
    <w:rsid w:val="00957B6E"/>
    <w:rsid w:val="00963692"/>
    <w:rsid w:val="00C243D6"/>
    <w:rsid w:val="00FB578A"/>
    <w:rsid w:val="05BE5B43"/>
    <w:rsid w:val="0F21674E"/>
    <w:rsid w:val="107C2883"/>
    <w:rsid w:val="13623FB2"/>
    <w:rsid w:val="142E20E6"/>
    <w:rsid w:val="15877D00"/>
    <w:rsid w:val="15FF3D3A"/>
    <w:rsid w:val="17321EED"/>
    <w:rsid w:val="186C142F"/>
    <w:rsid w:val="1B2B737F"/>
    <w:rsid w:val="1FF52F86"/>
    <w:rsid w:val="22837AA1"/>
    <w:rsid w:val="25C12DBA"/>
    <w:rsid w:val="29227027"/>
    <w:rsid w:val="318D6246"/>
    <w:rsid w:val="357C0AAC"/>
    <w:rsid w:val="368D0A96"/>
    <w:rsid w:val="38F848ED"/>
    <w:rsid w:val="3962620A"/>
    <w:rsid w:val="3B6F6D08"/>
    <w:rsid w:val="409F1AF2"/>
    <w:rsid w:val="40D23C76"/>
    <w:rsid w:val="42144B18"/>
    <w:rsid w:val="458319E2"/>
    <w:rsid w:val="472D7E58"/>
    <w:rsid w:val="491C28C1"/>
    <w:rsid w:val="4C8A18A8"/>
    <w:rsid w:val="4C991AEB"/>
    <w:rsid w:val="4D4952BF"/>
    <w:rsid w:val="52BF7DD2"/>
    <w:rsid w:val="52E57838"/>
    <w:rsid w:val="57695B89"/>
    <w:rsid w:val="578B3EAF"/>
    <w:rsid w:val="58C87696"/>
    <w:rsid w:val="59975605"/>
    <w:rsid w:val="5B6B0AF7"/>
    <w:rsid w:val="5FF05A6E"/>
    <w:rsid w:val="64DB0A9B"/>
    <w:rsid w:val="653F483F"/>
    <w:rsid w:val="66E31E89"/>
    <w:rsid w:val="6873289B"/>
    <w:rsid w:val="714F5C93"/>
    <w:rsid w:val="71E05943"/>
    <w:rsid w:val="747C0216"/>
    <w:rsid w:val="77935205"/>
    <w:rsid w:val="7EAD6E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A4E0CF5"/>
  <w15:docId w15:val="{51E944E3-92F1-C941-9CAC-6D7DD0E4B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a5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rsid w:val="00C243D6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C243D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xiaoyu991214@163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OpenAtom\AppData\Roaming\kingsoft\office6\templates\download\3eb413c887294300ea6ce75365640e1b\&#38754;&#35797;&#20449;&#24687;&#30331;&#35760;&#34920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C:\Users\OpenAtom\AppData\Roaming\kingsoft\office6\templates\download\3eb413c887294300ea6ce75365640e1b\面试信息登记表.docx</Template>
  <TotalTime>19</TotalTime>
  <Pages>1</Pages>
  <Words>164</Words>
  <Characters>940</Characters>
  <Application>Microsoft Office Word</Application>
  <DocSecurity>0</DocSecurity>
  <Lines>7</Lines>
  <Paragraphs>2</Paragraphs>
  <ScaleCrop>false</ScaleCrop>
  <Company/>
  <LinksUpToDate>false</LinksUpToDate>
  <CharactersWithSpaces>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ZK</dc:creator>
  <cp:lastModifiedBy>祺宇 钟</cp:lastModifiedBy>
  <cp:revision>4</cp:revision>
  <dcterms:created xsi:type="dcterms:W3CDTF">2024-02-24T09:00:00Z</dcterms:created>
  <dcterms:modified xsi:type="dcterms:W3CDTF">2024-02-24T17:35:00Z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045BB888849E4AC39096473451B1732C_11</vt:lpwstr>
  </property>
</Properties>
</file>